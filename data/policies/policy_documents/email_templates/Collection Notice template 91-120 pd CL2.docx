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B2A" w14:textId="77777777" w:rsidR="009A75D5" w:rsidRPr="00E22B88" w:rsidRDefault="009A75D5" w:rsidP="009A75D5"/>
    <w:p w14:paraId="062FBB86" w14:textId="77777777" w:rsidR="009A75D5" w:rsidRPr="009A75D5" w:rsidRDefault="009A75D5" w:rsidP="009A75D5">
      <w:pPr>
        <w:rPr>
          <w:sz w:val="22"/>
        </w:rPr>
      </w:pPr>
    </w:p>
    <w:p w14:paraId="7039BF2C" w14:textId="77777777" w:rsidR="009A75D5" w:rsidRPr="009A75D5" w:rsidRDefault="009A75D5" w:rsidP="009A75D5">
      <w:pPr>
        <w:rPr>
          <w:sz w:val="22"/>
        </w:rPr>
      </w:pPr>
      <w:r w:rsidRPr="009A75D5">
        <w:rPr>
          <w:sz w:val="22"/>
        </w:rPr>
        <w:tab/>
      </w:r>
      <w:r w:rsidRPr="009A75D5">
        <w:rPr>
          <w:sz w:val="22"/>
        </w:rPr>
        <w:tab/>
        <w:t>Date</w:t>
      </w:r>
    </w:p>
    <w:p w14:paraId="7267DD5D"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"F4" </w:instrText>
      </w:r>
      <w:r w:rsidRPr="009A75D5">
        <w:rPr>
          <w:sz w:val="22"/>
        </w:rPr>
        <w:fldChar w:fldCharType="separate"/>
      </w:r>
      <w:r w:rsidRPr="009A75D5">
        <w:rPr>
          <w:noProof/>
          <w:sz w:val="22"/>
        </w:rPr>
        <w:t>«F4»</w:t>
      </w:r>
      <w:r w:rsidRPr="009A75D5">
        <w:rPr>
          <w:sz w:val="22"/>
        </w:rPr>
        <w:fldChar w:fldCharType="end"/>
      </w:r>
    </w:p>
    <w:p w14:paraId="15A425A9"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"F5" </w:instrText>
      </w:r>
      <w:r w:rsidRPr="009A75D5">
        <w:rPr>
          <w:sz w:val="22"/>
        </w:rPr>
        <w:fldChar w:fldCharType="separate"/>
      </w:r>
      <w:r w:rsidRPr="009A75D5">
        <w:rPr>
          <w:noProof/>
          <w:sz w:val="22"/>
        </w:rPr>
        <w:t>«F5»</w:t>
      </w:r>
      <w:r w:rsidRPr="009A75D5">
        <w:rPr>
          <w:sz w:val="22"/>
        </w:rPr>
        <w:fldChar w:fldCharType="end"/>
      </w:r>
    </w:p>
    <w:p w14:paraId="55457506" w14:textId="77777777" w:rsidR="009A75D5" w:rsidRPr="009A75D5" w:rsidRDefault="009A75D5" w:rsidP="009A75D5">
      <w:pPr>
        <w:ind w:left="720" w:firstLine="720"/>
        <w:rPr>
          <w:sz w:val="22"/>
        </w:rPr>
      </w:pPr>
      <w:r w:rsidRPr="009A75D5">
        <w:rPr>
          <w:sz w:val="22"/>
        </w:rPr>
        <w:fldChar w:fldCharType="begin"/>
      </w:r>
      <w:r w:rsidRPr="009A75D5">
        <w:rPr>
          <w:sz w:val="22"/>
        </w:rPr>
        <w:instrText xml:space="preserve"> MERGEFIELD "F6" </w:instrText>
      </w:r>
      <w:r w:rsidRPr="009A75D5">
        <w:rPr>
          <w:sz w:val="22"/>
        </w:rPr>
        <w:fldChar w:fldCharType="separate"/>
      </w:r>
      <w:r w:rsidRPr="009A75D5">
        <w:rPr>
          <w:noProof/>
          <w:sz w:val="22"/>
        </w:rPr>
        <w:t>«F6»</w:t>
      </w:r>
      <w:r w:rsidRPr="009A75D5">
        <w:rPr>
          <w:sz w:val="22"/>
        </w:rPr>
        <w:fldChar w:fldCharType="end"/>
      </w:r>
      <w:r w:rsidRPr="009A75D5">
        <w:rPr>
          <w:sz w:val="22"/>
        </w:rPr>
        <w:t xml:space="preserve">, </w:t>
      </w:r>
      <w:r w:rsidRPr="009A75D5">
        <w:rPr>
          <w:sz w:val="22"/>
        </w:rPr>
        <w:fldChar w:fldCharType="begin"/>
      </w:r>
      <w:r w:rsidRPr="009A75D5">
        <w:rPr>
          <w:sz w:val="22"/>
        </w:rPr>
        <w:instrText xml:space="preserve"> MERGEFIELD "F7" </w:instrText>
      </w:r>
      <w:r w:rsidRPr="009A75D5">
        <w:rPr>
          <w:sz w:val="22"/>
        </w:rPr>
        <w:fldChar w:fldCharType="separate"/>
      </w:r>
      <w:r w:rsidRPr="009A75D5">
        <w:rPr>
          <w:noProof/>
          <w:sz w:val="22"/>
        </w:rPr>
        <w:t>«F7»</w:t>
      </w:r>
      <w:r w:rsidRPr="009A75D5">
        <w:rPr>
          <w:sz w:val="22"/>
        </w:rPr>
        <w:fldChar w:fldCharType="end"/>
      </w:r>
      <w:r w:rsidRPr="009A75D5">
        <w:rPr>
          <w:sz w:val="22"/>
        </w:rPr>
        <w:t xml:space="preserve"> </w:t>
      </w:r>
      <w:r w:rsidRPr="009A75D5">
        <w:rPr>
          <w:sz w:val="22"/>
        </w:rPr>
        <w:fldChar w:fldCharType="begin"/>
      </w:r>
      <w:r w:rsidRPr="009A75D5">
        <w:rPr>
          <w:sz w:val="22"/>
        </w:rPr>
        <w:instrText xml:space="preserve"> MERGEFIELD "F8" </w:instrText>
      </w:r>
      <w:r w:rsidRPr="009A75D5">
        <w:rPr>
          <w:sz w:val="22"/>
        </w:rPr>
        <w:fldChar w:fldCharType="separate"/>
      </w:r>
      <w:r w:rsidRPr="009A75D5">
        <w:rPr>
          <w:noProof/>
          <w:sz w:val="22"/>
        </w:rPr>
        <w:t>«F8»</w:t>
      </w:r>
      <w:r w:rsidRPr="009A75D5">
        <w:rPr>
          <w:sz w:val="22"/>
        </w:rPr>
        <w:fldChar w:fldCharType="end"/>
      </w:r>
    </w:p>
    <w:p w14:paraId="64A73C99" w14:textId="77777777" w:rsidR="009A75D5" w:rsidRPr="009A75D5" w:rsidRDefault="009A75D5" w:rsidP="009A75D5">
      <w:pPr>
        <w:rPr>
          <w:sz w:val="22"/>
        </w:rPr>
      </w:pP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t>ID#</w:t>
      </w:r>
      <w:r w:rsidRPr="009A75D5">
        <w:rPr>
          <w:sz w:val="22"/>
        </w:rPr>
        <w:fldChar w:fldCharType="begin"/>
      </w:r>
      <w:r w:rsidRPr="009A75D5">
        <w:rPr>
          <w:sz w:val="22"/>
        </w:rPr>
        <w:instrText xml:space="preserve"> MERGEFIELD "F3" </w:instrText>
      </w:r>
      <w:r w:rsidRPr="009A75D5">
        <w:rPr>
          <w:sz w:val="22"/>
        </w:rPr>
        <w:fldChar w:fldCharType="separate"/>
      </w:r>
      <w:r w:rsidRPr="009A75D5">
        <w:rPr>
          <w:noProof/>
          <w:sz w:val="22"/>
        </w:rPr>
        <w:t>«F3»</w:t>
      </w:r>
      <w:r w:rsidRPr="009A75D5">
        <w:rPr>
          <w:sz w:val="22"/>
        </w:rPr>
        <w:fldChar w:fldCharType="end"/>
      </w:r>
    </w:p>
    <w:p w14:paraId="7ECC961D" w14:textId="77777777" w:rsidR="009A75D5" w:rsidRPr="009A75D5" w:rsidRDefault="009A75D5" w:rsidP="009A75D5">
      <w:pPr>
        <w:rPr>
          <w:sz w:val="22"/>
        </w:rPr>
      </w:pP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r>
      <w:r w:rsidRPr="009A75D5">
        <w:rPr>
          <w:sz w:val="22"/>
        </w:rPr>
        <w:tab/>
        <w:t xml:space="preserve">Balance: </w:t>
      </w:r>
      <w:r w:rsidRPr="009A75D5">
        <w:rPr>
          <w:sz w:val="22"/>
        </w:rPr>
        <w:fldChar w:fldCharType="begin"/>
      </w:r>
      <w:r w:rsidRPr="009A75D5">
        <w:rPr>
          <w:sz w:val="22"/>
        </w:rPr>
        <w:instrText>"F9"</w:instrText>
      </w:r>
      <w:r w:rsidRPr="009A75D5">
        <w:rPr>
          <w:noProof/>
          <w:sz w:val="22"/>
        </w:rPr>
        <w:instrText>\#$#,##0.00</w:instrText>
      </w:r>
      <w:r w:rsidRPr="009A75D5">
        <w:rPr>
          <w:sz w:val="22"/>
        </w:rPr>
        <w:instrText xml:space="preserve"> </w:instrText>
      </w:r>
      <w:r w:rsidRPr="009A75D5">
        <w:rPr>
          <w:sz w:val="22"/>
        </w:rPr>
        <w:fldChar w:fldCharType="separate"/>
      </w:r>
      <w:r w:rsidRPr="009A75D5">
        <w:rPr>
          <w:noProof/>
          <w:sz w:val="22"/>
        </w:rPr>
        <w:t>$ 321.84</w:t>
      </w:r>
      <w:r w:rsidRPr="009A75D5">
        <w:rPr>
          <w:sz w:val="22"/>
        </w:rPr>
        <w:fldChar w:fldCharType="end"/>
      </w:r>
    </w:p>
    <w:p w14:paraId="09A7E341" w14:textId="77777777" w:rsidR="009A75D5" w:rsidRPr="009A75D5" w:rsidRDefault="009A75D5" w:rsidP="009A75D5">
      <w:pPr>
        <w:ind w:firstLine="720"/>
        <w:jc w:val="center"/>
        <w:rPr>
          <w:b/>
          <w:sz w:val="22"/>
        </w:rPr>
      </w:pPr>
      <w:r w:rsidRPr="009A75D5">
        <w:rPr>
          <w:b/>
          <w:sz w:val="22"/>
        </w:rPr>
        <w:t>** THIS REQUIRES YOUR IMMEDIATE ATTENTION **</w:t>
      </w:r>
    </w:p>
    <w:p w14:paraId="08C5ECE3" w14:textId="77777777" w:rsidR="009A75D5" w:rsidRPr="009A75D5" w:rsidRDefault="009A75D5" w:rsidP="009A75D5">
      <w:pPr>
        <w:rPr>
          <w:b/>
          <w:sz w:val="22"/>
        </w:rPr>
      </w:pPr>
    </w:p>
    <w:p w14:paraId="2C1D83C1" w14:textId="77777777" w:rsidR="009A75D5" w:rsidRPr="009A75D5" w:rsidRDefault="009A75D5" w:rsidP="009A75D5">
      <w:pPr>
        <w:ind w:left="720" w:firstLine="720"/>
        <w:rPr>
          <w:sz w:val="22"/>
        </w:rPr>
      </w:pPr>
      <w:r w:rsidRPr="009A75D5">
        <w:rPr>
          <w:sz w:val="22"/>
        </w:rPr>
        <w:t xml:space="preserve">Dear </w:t>
      </w:r>
      <w:r w:rsidRPr="009A75D5">
        <w:rPr>
          <w:sz w:val="22"/>
        </w:rPr>
        <w:fldChar w:fldCharType="begin"/>
      </w:r>
      <w:r w:rsidRPr="009A75D5">
        <w:rPr>
          <w:sz w:val="22"/>
        </w:rPr>
        <w:instrText xml:space="preserve"> MERGEFIELD "F4" </w:instrText>
      </w:r>
      <w:r w:rsidRPr="009A75D5">
        <w:rPr>
          <w:sz w:val="22"/>
        </w:rPr>
        <w:fldChar w:fldCharType="separate"/>
      </w:r>
      <w:r w:rsidRPr="009A75D5">
        <w:rPr>
          <w:noProof/>
          <w:sz w:val="22"/>
        </w:rPr>
        <w:t>«F4»</w:t>
      </w:r>
      <w:r w:rsidRPr="009A75D5">
        <w:rPr>
          <w:sz w:val="22"/>
        </w:rPr>
        <w:fldChar w:fldCharType="end"/>
      </w:r>
      <w:r w:rsidRPr="009A75D5">
        <w:rPr>
          <w:sz w:val="22"/>
        </w:rPr>
        <w:t>:</w:t>
      </w:r>
    </w:p>
    <w:p w14:paraId="03543AF0" w14:textId="77777777" w:rsidR="009A75D5" w:rsidRPr="009A75D5" w:rsidRDefault="009A75D5" w:rsidP="009A75D5">
      <w:pPr>
        <w:jc w:val="both"/>
        <w:rPr>
          <w:sz w:val="22"/>
        </w:rPr>
      </w:pPr>
    </w:p>
    <w:p w14:paraId="5165C907" w14:textId="71575149" w:rsidR="009A75D5" w:rsidRPr="009A75D5" w:rsidRDefault="009A75D5" w:rsidP="009A75D5">
      <w:pPr>
        <w:ind w:left="1440"/>
        <w:jc w:val="both"/>
        <w:rPr>
          <w:sz w:val="22"/>
        </w:rPr>
      </w:pPr>
      <w:r w:rsidRPr="009A75D5">
        <w:rPr>
          <w:sz w:val="22"/>
        </w:rPr>
        <w:t xml:space="preserve">This is </w:t>
      </w:r>
      <w:r w:rsidR="00077DDB">
        <w:rPr>
          <w:sz w:val="22"/>
        </w:rPr>
        <w:t>your second</w:t>
      </w:r>
      <w:r w:rsidRPr="009A75D5">
        <w:rPr>
          <w:sz w:val="22"/>
        </w:rPr>
        <w:t xml:space="preserve"> notice for the outstanding balance as noted above. You may view your student account detail through your MySJSU portal. </w:t>
      </w:r>
    </w:p>
    <w:p w14:paraId="181679FF" w14:textId="081964D9" w:rsidR="00F478AC" w:rsidRDefault="009A75D5" w:rsidP="00F71DA0">
      <w:pPr>
        <w:ind w:left="1440"/>
        <w:jc w:val="both"/>
        <w:rPr>
          <w:sz w:val="22"/>
        </w:rPr>
      </w:pPr>
      <w:r w:rsidRPr="009A75D5">
        <w:rPr>
          <w:sz w:val="22"/>
        </w:rPr>
        <w:t>Please pay your past due debt within 30 days from the date of this letter. We encourage you to pay electronically to ensure your payment is posted within the 30-day time period. You may make payment by ACH using your bank’s routing number and your checking or savings account number. There is no fee to make payment using ACH. You may also pay by credit card (online only). Note: There is a 2.65% convenience fee that will be charged in addition to the payment amount.</w:t>
      </w:r>
      <w:r w:rsidR="00F72B78">
        <w:rPr>
          <w:sz w:val="22"/>
        </w:rPr>
        <w:t xml:space="preserve"> </w:t>
      </w:r>
      <w:r w:rsidRPr="009A75D5">
        <w:rPr>
          <w:sz w:val="22"/>
        </w:rPr>
        <w:t>You may also mail a check in the payment envelope enclosed for your convenience. Please be sure that your name and student ID number appear on the face of the check so you will receive proper credit.</w:t>
      </w:r>
      <w:r w:rsidR="00F71DA0">
        <w:rPr>
          <w:sz w:val="22"/>
        </w:rPr>
        <w:t xml:space="preserve"> </w:t>
      </w:r>
      <w:r w:rsidRPr="009A75D5">
        <w:rPr>
          <w:sz w:val="22"/>
        </w:rPr>
        <w:t>A hold has been placed on your academic records that will prevent you from receiving services from the University. If you fail to remit payment or to contact our office within the next 30 days, your account will be review</w:t>
      </w:r>
      <w:r w:rsidR="00D610AD">
        <w:rPr>
          <w:sz w:val="22"/>
        </w:rPr>
        <w:t>ed</w:t>
      </w:r>
      <w:r w:rsidRPr="009A75D5">
        <w:rPr>
          <w:sz w:val="22"/>
        </w:rPr>
        <w:t xml:space="preserve"> for referral to the Franchise Tax Board for offsetting of any refunds owed to you by the State of California and </w:t>
      </w:r>
      <w:r w:rsidR="00D610AD">
        <w:rPr>
          <w:sz w:val="22"/>
        </w:rPr>
        <w:lastRenderedPageBreak/>
        <w:t xml:space="preserve">under </w:t>
      </w:r>
      <w:r w:rsidR="009425F7">
        <w:rPr>
          <w:sz w:val="22"/>
        </w:rPr>
        <w:t>further</w:t>
      </w:r>
      <w:r w:rsidR="00D610AD">
        <w:rPr>
          <w:sz w:val="22"/>
        </w:rPr>
        <w:t xml:space="preserve"> review to be prepared for</w:t>
      </w:r>
      <w:r w:rsidRPr="009A75D5">
        <w:rPr>
          <w:sz w:val="22"/>
        </w:rPr>
        <w:t xml:space="preserve"> </w:t>
      </w:r>
      <w:r w:rsidR="00D610AD">
        <w:rPr>
          <w:sz w:val="22"/>
        </w:rPr>
        <w:t xml:space="preserve">referral </w:t>
      </w:r>
      <w:r w:rsidRPr="009A75D5">
        <w:rPr>
          <w:sz w:val="22"/>
        </w:rPr>
        <w:t>to an outside collection agency for further action.</w:t>
      </w:r>
    </w:p>
    <w:p w14:paraId="0F12D0E7" w14:textId="728CA157" w:rsidR="009A75D5" w:rsidRPr="009A75D5" w:rsidRDefault="009A75D5" w:rsidP="00F478AC">
      <w:pPr>
        <w:ind w:left="1440"/>
        <w:jc w:val="both"/>
        <w:rPr>
          <w:sz w:val="22"/>
        </w:rPr>
      </w:pPr>
      <w:r w:rsidRPr="009A75D5">
        <w:rPr>
          <w:sz w:val="22"/>
        </w:rPr>
        <w:t>Any questions you may have concerning this matter may be directed to Collector Name at Collector Phone#. Once you have paid the balance, please contact your Account Specialist to have the hold removed.</w:t>
      </w:r>
    </w:p>
    <w:p w14:paraId="5FE4E92F" w14:textId="77777777" w:rsidR="009A75D5" w:rsidRPr="009A75D5" w:rsidRDefault="009A75D5" w:rsidP="009A75D5">
      <w:pPr>
        <w:ind w:left="1440"/>
        <w:jc w:val="both"/>
        <w:rPr>
          <w:sz w:val="22"/>
        </w:rPr>
      </w:pPr>
    </w:p>
    <w:p w14:paraId="6BD2A3E9" w14:textId="77777777" w:rsidR="009A75D5" w:rsidRPr="009A75D5" w:rsidRDefault="009A75D5" w:rsidP="009A75D5">
      <w:pPr>
        <w:ind w:left="1440"/>
        <w:rPr>
          <w:sz w:val="22"/>
        </w:rPr>
      </w:pPr>
      <w:r w:rsidRPr="009A75D5">
        <w:rPr>
          <w:sz w:val="22"/>
        </w:rPr>
        <w:t>SJSU Bursar's Office</w:t>
      </w:r>
      <w:r w:rsidRPr="009A75D5">
        <w:rPr>
          <w:sz w:val="22"/>
        </w:rPr>
        <w:br/>
        <w:t>One Washington Square,</w:t>
      </w:r>
      <w:r w:rsidRPr="009A75D5">
        <w:rPr>
          <w:sz w:val="22"/>
        </w:rPr>
        <w:br/>
        <w:t>San José, CA 95192-0138</w:t>
      </w:r>
    </w:p>
    <w:p w14:paraId="0AE71ACF" w14:textId="77777777" w:rsidR="00491E27" w:rsidRPr="009A75D5" w:rsidRDefault="00491E27" w:rsidP="009A75D5"/>
    <w:sectPr w:rsidR="00491E27" w:rsidRPr="009A75D5" w:rsidSect="006F5EEA">
      <w:footerReference w:type="default" r:id="rId6"/>
      <w:headerReference w:type="first" r:id="rId7"/>
      <w:footerReference w:type="first" r:id="rId8"/>
      <w:pgSz w:w="12240" w:h="15840" w:code="1"/>
      <w:pgMar w:top="2520" w:right="1800" w:bottom="2520" w:left="2880" w:header="720" w:footer="4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AB03" w14:textId="77777777" w:rsidR="009A1A3C" w:rsidRDefault="009A1A3C" w:rsidP="00122AFA">
      <w:pPr>
        <w:spacing w:after="0"/>
      </w:pPr>
      <w:r>
        <w:separator/>
      </w:r>
    </w:p>
  </w:endnote>
  <w:endnote w:type="continuationSeparator" w:id="0">
    <w:p w14:paraId="44B3D6AA" w14:textId="77777777" w:rsidR="009A1A3C" w:rsidRDefault="009A1A3C" w:rsidP="00122A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698DE255-0BFF-4444-9198-EA4F2D3A7BF2}"/>
    <w:embedBold r:id="rId2" w:fontKey="{684A0691-943B-4E72-9FD9-266D97F3F971}"/>
  </w:font>
  <w:font w:name="Times New Roman">
    <w:panose1 w:val="02020603050405020304"/>
    <w:charset w:val="00"/>
    <w:family w:val="roman"/>
    <w:pitch w:val="variable"/>
    <w:sig w:usb0="E0002EFF" w:usb1="C000785B" w:usb2="00000009" w:usb3="00000000" w:csb0="000001FF" w:csb1="00000000"/>
  </w:font>
  <w:font w:name="SJSU Spartan ExtraLight">
    <w:altName w:val="Times New Roman"/>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embedRegular r:id="rId3" w:fontKey="{E74E0102-40C9-442D-A7AC-5BAE587BEA74}"/>
    <w:embedBold r:id="rId4" w:fontKey="{DAF6C29B-E472-43D0-8C82-A43DB7FAD29D}"/>
  </w:font>
  <w:font w:name="Segoe UI">
    <w:panose1 w:val="020B0502040204020203"/>
    <w:charset w:val="00"/>
    <w:family w:val="swiss"/>
    <w:pitch w:val="variable"/>
    <w:sig w:usb0="E4002EFF" w:usb1="C000E47F" w:usb2="00000009" w:usb3="00000000" w:csb0="000001FF" w:csb1="00000000"/>
    <w:embedRegular r:id="rId5" w:fontKey="{D1B8E4A4-C989-4B4B-B4EE-EA22A495B013}"/>
  </w:font>
  <w:font w:name="Calibri Light">
    <w:panose1 w:val="020F0302020204030204"/>
    <w:charset w:val="00"/>
    <w:family w:val="swiss"/>
    <w:pitch w:val="variable"/>
    <w:sig w:usb0="E4002EFF" w:usb1="C000247B" w:usb2="00000009" w:usb3="00000000" w:csb0="000001FF" w:csb1="00000000"/>
    <w:embedRegular r:id="rId6" w:fontKey="{62A45BA2-5E8D-49D3-A753-DD4EDD52A3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45BD" w14:textId="77777777" w:rsidR="00761174" w:rsidRDefault="00761174">
    <w:pPr>
      <w:pStyle w:val="Footer"/>
    </w:pPr>
    <w:r w:rsidRPr="000536C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F002" w14:textId="77777777" w:rsidR="00761174" w:rsidRDefault="00761174" w:rsidP="00A327F4">
    <w:pPr>
      <w:pStyle w:val="Footer"/>
    </w:pPr>
    <w:r>
      <w:rPr>
        <w:noProof/>
      </w:rPr>
      <mc:AlternateContent>
        <mc:Choice Requires="wps">
          <w:drawing>
            <wp:anchor distT="0" distB="0" distL="0" distR="0" simplePos="0" relativeHeight="251692032" behindDoc="0" locked="0" layoutInCell="1" allowOverlap="1" wp14:anchorId="7CA3B5CF" wp14:editId="2F82B671">
              <wp:simplePos x="0" y="0"/>
              <wp:positionH relativeFrom="margin">
                <wp:align>left</wp:align>
              </wp:positionH>
              <wp:positionV relativeFrom="page">
                <wp:posOffset>9549130</wp:posOffset>
              </wp:positionV>
              <wp:extent cx="1371600" cy="210185"/>
              <wp:effectExtent l="0" t="0" r="0" b="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10185"/>
                      </a:xfrm>
                      <a:prstGeom prst="rect">
                        <a:avLst/>
                      </a:prstGeom>
                      <a:solidFill>
                        <a:srgbClr val="FFFFFF"/>
                      </a:solidFill>
                      <a:ln w="9525">
                        <a:noFill/>
                        <a:miter lim="800000"/>
                        <a:headEnd/>
                        <a:tailEnd/>
                      </a:ln>
                    </wps:spPr>
                    <wps:txbx>
                      <w:txbxContent>
                        <w:sdt>
                          <w:sdtPr>
                            <w:id w:val="-1364364490"/>
                          </w:sdtPr>
                          <w:sdtEndPr/>
                          <w:sdtContent>
                            <w:sdt>
                              <w:sdtPr>
                                <w:alias w:val="FooterURL"/>
                                <w:tag w:val="FooterURL"/>
                                <w:id w:val="1061373874"/>
                                <w:lock w:val="sdtContentLocked"/>
                                <w15:appearance w15:val="hidden"/>
                              </w:sdtPr>
                              <w:sdtEndPr/>
                              <w:sdtContent>
                                <w:p w14:paraId="46E646DF" w14:textId="77777777" w:rsidR="00761174" w:rsidRPr="00A275E9" w:rsidRDefault="00761174" w:rsidP="007C6BAD">
                                  <w:pPr>
                                    <w:pStyle w:val="SJSUFooter"/>
                                  </w:pPr>
                                  <w:r>
                                    <w:t>sjsu.edu/bursar</w:t>
                                  </w:r>
                                </w:p>
                              </w:sdtContent>
                            </w:sdt>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A3B5CF" id="_x0000_t202" coordsize="21600,21600" o:spt="202" path="m,l,21600r21600,l21600,xe">
              <v:stroke joinstyle="miter"/>
              <v:path gradientshapeok="t" o:connecttype="rect"/>
            </v:shapetype>
            <v:shape id="_x0000_s1030" type="#_x0000_t202" style="position:absolute;margin-left:0;margin-top:751.9pt;width:108pt;height:16.55pt;z-index:25169203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" stroked="f">
              <v:textbox>
                <w:txbxContent>
                  <w:sdt>
                    <w:sdtPr>
                      <w:id w:val="-1364364490"/>
                    </w:sdtPr>
                    <w:sdtEndPr/>
                    <w:sdtContent>
                      <w:sdt>
                        <w:sdtPr>
                          <w:alias w:val="FooterURL"/>
                          <w:tag w:val="FooterURL"/>
                          <w:id w:val="1061373874"/>
                          <w:lock w:val="sdtContentLocked"/>
                          <w15:appearance w15:val="hidden"/>
                        </w:sdtPr>
                        <w:sdtEndPr/>
                        <w:sdtContent>
                          <w:p w14:paraId="46E646DF" w14:textId="77777777" w:rsidR="00761174" w:rsidRPr="00A275E9" w:rsidRDefault="00761174" w:rsidP="007C6BAD">
                            <w:pPr>
                              <w:pStyle w:val="SJSUFooter"/>
                            </w:pPr>
                            <w:r>
                              <w:t>sjsu.edu/bursar</w:t>
                            </w:r>
                          </w:p>
                        </w:sdtContent>
                      </w:sdt>
                    </w:sdtContent>
                  </w:sdt>
                </w:txbxContent>
              </v:textbox>
              <w10:wrap type="square" anchorx="margin" anchory="page"/>
            </v:shape>
          </w:pict>
        </mc:Fallback>
      </mc:AlternateContent>
    </w:r>
    <w:sdt>
      <w:sdtPr>
        <w:alias w:val="Tagline"/>
        <w:tag w:val="Tagline"/>
        <w:id w:val="820935715"/>
        <w:lock w:val="contentLocked"/>
        <w:showingPlcHdr/>
        <w:picture/>
      </w:sdtPr>
      <w:sdtEndPr/>
      <w:sdtContent>
        <w:r>
          <w:rPr>
            <w:noProof/>
          </w:rPr>
          <w:drawing>
            <wp:anchor distT="0" distB="0" distL="114300" distR="114300" simplePos="0" relativeHeight="251693056" behindDoc="0" locked="0" layoutInCell="1" allowOverlap="1" wp14:anchorId="449DEAC9" wp14:editId="794503C6">
              <wp:simplePos x="0" y="0"/>
              <wp:positionH relativeFrom="page">
                <wp:posOffset>548640</wp:posOffset>
              </wp:positionH>
              <wp:positionV relativeFrom="page">
                <wp:posOffset>9601200</wp:posOffset>
              </wp:positionV>
              <wp:extent cx="1243584" cy="128016"/>
              <wp:effectExtent l="0" t="0" r="0" b="571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43584" cy="128016"/>
                      </a:xfrm>
                      <a:prstGeom prst="rect">
                        <a:avLst/>
                      </a:prstGeom>
                      <a:noFill/>
                      <a:ln>
                        <a:noFill/>
                      </a:ln>
                    </pic:spPr>
                  </pic:pic>
                </a:graphicData>
              </a:graphic>
              <wp14:sizeRelH relativeFrom="margin">
                <wp14:pctWidth>0</wp14:pctWidth>
              </wp14:sizeRelH>
              <wp14:sizeRelV relativeFrom="margin">
                <wp14:pctHeight>0</wp14:pctHeight>
              </wp14:sizeRelV>
            </wp:anchor>
          </w:drawing>
        </w:r>
      </w:sdtContent>
    </w:sdt>
  </w:p>
  <w:p w14:paraId="0F614184" w14:textId="77777777" w:rsidR="00761174" w:rsidRDefault="00761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9B89" w14:textId="77777777" w:rsidR="009A1A3C" w:rsidRDefault="009A1A3C" w:rsidP="00122AFA">
      <w:pPr>
        <w:spacing w:after="0"/>
      </w:pPr>
      <w:r>
        <w:separator/>
      </w:r>
    </w:p>
  </w:footnote>
  <w:footnote w:type="continuationSeparator" w:id="0">
    <w:p w14:paraId="5A7C7A74" w14:textId="77777777" w:rsidR="009A1A3C" w:rsidRDefault="009A1A3C" w:rsidP="00122A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2508" w14:textId="77777777" w:rsidR="00761174" w:rsidRDefault="00761174" w:rsidP="00A327F4">
    <w:pPr>
      <w:pStyle w:val="Header"/>
      <w:tabs>
        <w:tab w:val="clear" w:pos="4680"/>
        <w:tab w:val="center" w:pos="5220"/>
      </w:tabs>
    </w:pPr>
    <w:r>
      <w:rPr>
        <w:noProof/>
      </w:rPr>
      <mc:AlternateContent>
        <mc:Choice Requires="wps">
          <w:drawing>
            <wp:anchor distT="0" distB="0" distL="0" distR="0" simplePos="0" relativeHeight="251686912" behindDoc="0" locked="0" layoutInCell="1" allowOverlap="1" wp14:anchorId="35742B75" wp14:editId="44B3EB64">
              <wp:simplePos x="0" y="0"/>
              <wp:positionH relativeFrom="page">
                <wp:posOffset>3362325</wp:posOffset>
              </wp:positionH>
              <wp:positionV relativeFrom="page">
                <wp:posOffset>581025</wp:posOffset>
              </wp:positionV>
              <wp:extent cx="1353312" cy="68580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312" cy="685800"/>
                      </a:xfrm>
                      <a:prstGeom prst="rect">
                        <a:avLst/>
                      </a:prstGeom>
                      <a:solidFill>
                        <a:srgbClr val="FFFFFF"/>
                      </a:solidFill>
                      <a:ln w="9525">
                        <a:noFill/>
                        <a:miter lim="800000"/>
                        <a:headEnd/>
                        <a:tailEnd/>
                      </a:ln>
                    </wps:spPr>
                    <wps:txbx>
                      <w:txbxContent>
                        <w:sdt>
                          <w:sdtPr>
                            <w:rPr>
                              <w:rStyle w:val="PlaceholderText"/>
                              <w:color w:val="auto"/>
                            </w:rPr>
                            <w:alias w:val="DepartmentName"/>
                            <w:tag w:val="DepartmentName"/>
                            <w:id w:val="1892455647"/>
                            <w:lock w:val="sdtContentLocked"/>
                            <w:placeholder>
                              <w:docPart w:val="441A1D880B904917BE33B568B1A8E1D5"/>
                            </w:placeholder>
                          </w:sdtPr>
                          <w:sdtEndPr>
                            <w:rPr>
                              <w:rStyle w:val="PlaceholderText"/>
                              <w:color w:val="777772"/>
                            </w:rPr>
                          </w:sdtEndPr>
                          <w:sdtContent>
                            <w:p w14:paraId="67AEAC34" w14:textId="77777777" w:rsidR="00761174" w:rsidRDefault="00761174" w:rsidP="007C6BAD">
                              <w:pPr>
                                <w:pStyle w:val="SJSUBoldHeading"/>
                                <w:rPr>
                                  <w:rStyle w:val="PlaceholderText"/>
                                  <w:color w:val="777772"/>
                                </w:rPr>
                              </w:pPr>
                              <w:r>
                                <w:rPr>
                                  <w:rStyle w:val="PlaceholderText"/>
                                  <w:color w:val="777772"/>
                                </w:rPr>
                                <w:t>Bursar's Office</w:t>
                              </w:r>
                            </w:p>
                            <w:p w14:paraId="331128AC" w14:textId="77777777" w:rsidR="00761174" w:rsidRPr="00262A7F" w:rsidRDefault="00761174" w:rsidP="007C6BAD">
                              <w:pPr>
                                <w:pStyle w:val="SJSUBoldHeading"/>
                              </w:pPr>
                              <w:r>
                                <w:rPr>
                                  <w:rStyle w:val="PlaceholderText"/>
                                  <w:color w:val="777772"/>
                                </w:rPr>
                                <w:t>Administration and Finance Division</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742B75" id="_x0000_t202" coordsize="21600,21600" o:spt="202" path="m,l,21600r21600,l21600,xe">
              <v:stroke joinstyle="miter"/>
              <v:path gradientshapeok="t" o:connecttype="rect"/>
            </v:shapetype>
            <v:shape id="Text Box 2" o:spid="_x0000_s1026" type="#_x0000_t202" style="position:absolute;margin-left:264.75pt;margin-top:45.75pt;width:106.55pt;height:54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" stroked="f">
              <v:textbox>
                <w:txbxContent>
                  <w:sdt>
                    <w:sdtPr>
                      <w:rPr>
                        <w:rStyle w:val="PlaceholderText"/>
                        <w:color w:val="auto"/>
                      </w:rPr>
                      <w:alias w:val="DepartmentName"/>
                      <w:tag w:val="DepartmentName"/>
                      <w:id w:val="1892455647"/>
                      <w:lock w:val="sdtContentLocked"/>
                      <w:placeholder>
                        <w:docPart w:val="441A1D880B904917BE33B568B1A8E1D5"/>
                      </w:placeholder>
                    </w:sdtPr>
                    <w:sdtEndPr>
                      <w:rPr>
                        <w:rStyle w:val="PlaceholderText"/>
                        <w:color w:val="777772"/>
                      </w:rPr>
                    </w:sdtEndPr>
                    <w:sdtContent>
                      <w:p w14:paraId="67AEAC34" w14:textId="77777777" w:rsidR="00761174" w:rsidRDefault="00761174" w:rsidP="007C6BAD">
                        <w:pPr>
                          <w:pStyle w:val="SJSUBoldHeading"/>
                          <w:rPr>
                            <w:rStyle w:val="PlaceholderText"/>
                            <w:color w:val="777772"/>
                          </w:rPr>
                        </w:pPr>
                        <w:r>
                          <w:rPr>
                            <w:rStyle w:val="PlaceholderText"/>
                            <w:color w:val="777772"/>
                          </w:rPr>
                          <w:t>Bursar's Office</w:t>
                        </w:r>
                      </w:p>
                      <w:p w14:paraId="331128AC" w14:textId="77777777" w:rsidR="00761174" w:rsidRPr="00262A7F" w:rsidRDefault="00761174" w:rsidP="007C6BAD">
                        <w:pPr>
                          <w:pStyle w:val="SJSUBoldHeading"/>
                        </w:pPr>
                        <w:r>
                          <w:rPr>
                            <w:rStyle w:val="PlaceholderText"/>
                            <w:color w:val="777772"/>
                          </w:rPr>
                          <w:t>Administration and Finance Division</w:t>
                        </w:r>
                      </w:p>
                    </w:sdtContent>
                  </w:sdt>
                </w:txbxContent>
              </v:textbox>
              <w10:wrap type="square" anchorx="page" anchory="page"/>
            </v:shape>
          </w:pict>
        </mc:Fallback>
      </mc:AlternateContent>
    </w:r>
    <w:r>
      <w:rPr>
        <w:noProof/>
      </w:rPr>
      <mc:AlternateContent>
        <mc:Choice Requires="wps">
          <w:drawing>
            <wp:anchor distT="0" distB="0" distL="0" distR="0" simplePos="0" relativeHeight="251687936" behindDoc="0" locked="0" layoutInCell="1" allowOverlap="1" wp14:anchorId="455A2488" wp14:editId="2E386101">
              <wp:simplePos x="0" y="0"/>
              <wp:positionH relativeFrom="page">
                <wp:posOffset>4752975</wp:posOffset>
              </wp:positionH>
              <wp:positionV relativeFrom="page">
                <wp:posOffset>571500</wp:posOffset>
              </wp:positionV>
              <wp:extent cx="1335024" cy="6858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024" cy="685800"/>
                      </a:xfrm>
                      <a:prstGeom prst="rect">
                        <a:avLst/>
                      </a:prstGeom>
                      <a:solidFill>
                        <a:srgbClr val="FFFFFF"/>
                      </a:solidFill>
                      <a:ln w="9525">
                        <a:noFill/>
                        <a:miter lim="800000"/>
                        <a:headEnd/>
                        <a:tailEnd/>
                      </a:ln>
                    </wps:spPr>
                    <wps:txbx>
                      <w:txbxContent>
                        <w:sdt>
                          <w:sdtPr>
                            <w:alias w:val="Address"/>
                            <w:tag w:val="Address"/>
                            <w:id w:val="-2011513345"/>
                            <w:lock w:val="sdtContentLocked"/>
                            <w:placeholder>
                              <w:docPart w:val="441A1D880B904917BE33B568B1A8E1D5"/>
                            </w:placeholder>
                          </w:sdtPr>
                          <w:sdtEndPr/>
                          <w:sdtContent>
                            <w:p w14:paraId="4F1E271C" w14:textId="77777777" w:rsidR="00761174" w:rsidRDefault="00761174" w:rsidP="007C6BAD">
                              <w:pPr>
                                <w:pStyle w:val="SJSULightHeading"/>
                              </w:pPr>
                              <w:r>
                                <w:t>San José State University</w:t>
                              </w:r>
                            </w:p>
                            <w:p w14:paraId="52CF2CBF" w14:textId="77777777" w:rsidR="00761174" w:rsidRDefault="00761174" w:rsidP="007C6BAD">
                              <w:pPr>
                                <w:pStyle w:val="SJSULightHeading"/>
                              </w:pPr>
                              <w:r>
                                <w:t>One Washington Square</w:t>
                              </w:r>
                            </w:p>
                            <w:p w14:paraId="70F4717A" w14:textId="77777777" w:rsidR="00761174" w:rsidRPr="001267FB" w:rsidRDefault="00761174" w:rsidP="007C6BAD">
                              <w:pPr>
                                <w:pStyle w:val="SJSULightHeading"/>
                              </w:pPr>
                              <w:r>
                                <w:t>San José, CA 95192-0138</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A2488" id="_x0000_s1027" type="#_x0000_t202" style="position:absolute;margin-left:374.25pt;margin-top:45pt;width:105.1pt;height:54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" stroked="f">
              <v:textbox>
                <w:txbxContent>
                  <w:sdt>
                    <w:sdtPr>
                      <w:alias w:val="Address"/>
                      <w:tag w:val="Address"/>
                      <w:id w:val="-2011513345"/>
                      <w:lock w:val="sdtContentLocked"/>
                      <w:placeholder>
                        <w:docPart w:val="441A1D880B904917BE33B568B1A8E1D5"/>
                      </w:placeholder>
                    </w:sdtPr>
                    <w:sdtEndPr/>
                    <w:sdtContent>
                      <w:p w14:paraId="4F1E271C" w14:textId="77777777" w:rsidR="00761174" w:rsidRDefault="00761174" w:rsidP="007C6BAD">
                        <w:pPr>
                          <w:pStyle w:val="SJSULightHeading"/>
                        </w:pPr>
                        <w:r>
                          <w:t>San José State University</w:t>
                        </w:r>
                      </w:p>
                      <w:p w14:paraId="52CF2CBF" w14:textId="77777777" w:rsidR="00761174" w:rsidRDefault="00761174" w:rsidP="007C6BAD">
                        <w:pPr>
                          <w:pStyle w:val="SJSULightHeading"/>
                        </w:pPr>
                        <w:r>
                          <w:t>One Washington Square</w:t>
                        </w:r>
                      </w:p>
                      <w:p w14:paraId="70F4717A" w14:textId="77777777" w:rsidR="00761174" w:rsidRPr="001267FB" w:rsidRDefault="00761174" w:rsidP="007C6BAD">
                        <w:pPr>
                          <w:pStyle w:val="SJSULightHeading"/>
                        </w:pPr>
                        <w:r>
                          <w:t>San José, CA 95192-0138</w:t>
                        </w:r>
                      </w:p>
                    </w:sdtContent>
                  </w:sdt>
                </w:txbxContent>
              </v:textbox>
              <w10:wrap type="square" anchorx="page" anchory="page"/>
            </v:shape>
          </w:pict>
        </mc:Fallback>
      </mc:AlternateContent>
    </w:r>
    <w:r>
      <w:rPr>
        <w:noProof/>
      </w:rPr>
      <mc:AlternateContent>
        <mc:Choice Requires="wps">
          <w:drawing>
            <wp:anchor distT="0" distB="0" distL="0" distR="0" simplePos="0" relativeHeight="251688960" behindDoc="0" locked="0" layoutInCell="1" allowOverlap="1" wp14:anchorId="43EE36E9" wp14:editId="24BD506E">
              <wp:simplePos x="0" y="0"/>
              <wp:positionH relativeFrom="page">
                <wp:posOffset>6124575</wp:posOffset>
              </wp:positionH>
              <wp:positionV relativeFrom="page">
                <wp:posOffset>571500</wp:posOffset>
              </wp:positionV>
              <wp:extent cx="1618488" cy="685800"/>
              <wp:effectExtent l="0" t="0" r="127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488" cy="685800"/>
                      </a:xfrm>
                      <a:prstGeom prst="rect">
                        <a:avLst/>
                      </a:prstGeom>
                      <a:solidFill>
                        <a:srgbClr val="FFFFFF"/>
                      </a:solidFill>
                      <a:ln w="9525">
                        <a:noFill/>
                        <a:miter lim="800000"/>
                        <a:headEnd/>
                        <a:tailEnd/>
                      </a:ln>
                    </wps:spPr>
                    <wps:txbx>
                      <w:txbxContent>
                        <w:sdt>
                          <w:sdtPr>
                            <w:alias w:val="ContactInfo"/>
                            <w:tag w:val="ContactInfo"/>
                            <w:id w:val="1398240646"/>
                            <w:lock w:val="sdtContentLocked"/>
                            <w:placeholder>
                              <w:docPart w:val="441A1D880B904917BE33B568B1A8E1D5"/>
                            </w:placeholder>
                          </w:sdtPr>
                          <w:sdtEndPr/>
                          <w:sdtContent>
                            <w:p w14:paraId="0ED5BAE2" w14:textId="77777777" w:rsidR="00761174" w:rsidRDefault="00761174" w:rsidP="007C6BAD">
                              <w:pPr>
                                <w:pStyle w:val="SJSULightHeading"/>
                              </w:pPr>
                              <w:r>
                                <w:t>TEL: 408-924-1601</w:t>
                              </w:r>
                            </w:p>
                            <w:p w14:paraId="386F2BAC" w14:textId="77777777" w:rsidR="00761174" w:rsidRDefault="00761174" w:rsidP="007C6BAD">
                              <w:pPr>
                                <w:pStyle w:val="SJSULightHeading"/>
                              </w:pPr>
                              <w:r>
                                <w:t>FAX: 408-924-1654</w:t>
                              </w:r>
                            </w:p>
                            <w:p w14:paraId="1BEB2879" w14:textId="77777777" w:rsidR="00761174" w:rsidRPr="00F97984" w:rsidRDefault="00761174" w:rsidP="007C6BAD">
                              <w:pPr>
                                <w:pStyle w:val="SJSULightHeading"/>
                              </w:pPr>
                              <w:r>
                                <w:t>bursar@sjsu.edu</w:t>
                              </w:r>
                            </w:p>
                          </w:sdtContent>
                        </w:sdt>
                        <w:p w14:paraId="277C6C45" w14:textId="77777777" w:rsidR="00761174" w:rsidRDefault="00761174" w:rsidP="00A327F4">
                          <w:pPr>
                            <w:pStyle w:val="SJSULightHead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E36E9" id="_x0000_s1028" type="#_x0000_t202" style="position:absolute;margin-left:482.25pt;margin-top:45pt;width:127.45pt;height:54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" stroked="f">
              <v:textbox>
                <w:txbxContent>
                  <w:sdt>
                    <w:sdtPr>
                      <w:alias w:val="ContactInfo"/>
                      <w:tag w:val="ContactInfo"/>
                      <w:id w:val="1398240646"/>
                      <w:lock w:val="sdtContentLocked"/>
                      <w:placeholder>
                        <w:docPart w:val="441A1D880B904917BE33B568B1A8E1D5"/>
                      </w:placeholder>
                    </w:sdtPr>
                    <w:sdtEndPr/>
                    <w:sdtContent>
                      <w:p w14:paraId="0ED5BAE2" w14:textId="77777777" w:rsidR="00761174" w:rsidRDefault="00761174" w:rsidP="007C6BAD">
                        <w:pPr>
                          <w:pStyle w:val="SJSULightHeading"/>
                        </w:pPr>
                        <w:r>
                          <w:t>TEL: 408-924-1601</w:t>
                        </w:r>
                      </w:p>
                      <w:p w14:paraId="386F2BAC" w14:textId="77777777" w:rsidR="00761174" w:rsidRDefault="00761174" w:rsidP="007C6BAD">
                        <w:pPr>
                          <w:pStyle w:val="SJSULightHeading"/>
                        </w:pPr>
                        <w:r>
                          <w:t>FAX: 408-924-1654</w:t>
                        </w:r>
                      </w:p>
                      <w:p w14:paraId="1BEB2879" w14:textId="77777777" w:rsidR="00761174" w:rsidRPr="00F97984" w:rsidRDefault="00761174" w:rsidP="007C6BAD">
                        <w:pPr>
                          <w:pStyle w:val="SJSULightHeading"/>
                        </w:pPr>
                        <w:r>
                          <w:t>bursar@sjsu.edu</w:t>
                        </w:r>
                      </w:p>
                    </w:sdtContent>
                  </w:sdt>
                  <w:p w14:paraId="277C6C45" w14:textId="77777777" w:rsidR="00761174" w:rsidRDefault="00761174" w:rsidP="00A327F4">
                    <w:pPr>
                      <w:pStyle w:val="SJSULightHeading"/>
                    </w:pPr>
                  </w:p>
                </w:txbxContent>
              </v:textbox>
              <w10:wrap type="square" anchorx="page" anchory="page"/>
            </v:shape>
          </w:pict>
        </mc:Fallback>
      </mc:AlternateContent>
    </w:r>
    <w:r>
      <w:rPr>
        <w:noProof/>
      </w:rPr>
      <mc:AlternateContent>
        <mc:Choice Requires="wps">
          <w:drawing>
            <wp:anchor distT="0" distB="0" distL="0" distR="0" simplePos="0" relativeHeight="251685888" behindDoc="0" locked="0" layoutInCell="1" allowOverlap="1" wp14:anchorId="0DC33FE4" wp14:editId="1676BC96">
              <wp:simplePos x="0" y="0"/>
              <wp:positionH relativeFrom="margin">
                <wp:posOffset>-1371600</wp:posOffset>
              </wp:positionH>
              <wp:positionV relativeFrom="margin">
                <wp:posOffset>-45720</wp:posOffset>
              </wp:positionV>
              <wp:extent cx="1280160" cy="74523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7452360"/>
                      </a:xfrm>
                      <a:prstGeom prst="rect">
                        <a:avLst/>
                      </a:prstGeom>
                      <a:solidFill>
                        <a:srgbClr val="FFFFFF"/>
                      </a:solidFill>
                      <a:ln w="9525">
                        <a:noFill/>
                        <a:miter lim="800000"/>
                        <a:headEnd/>
                        <a:tailEnd/>
                      </a:ln>
                    </wps:spPr>
                    <wps:txbx>
                      <w:txbxContent>
                        <w:sdt>
                          <w:sdtPr>
                            <w:alias w:val="Sidebar"/>
                            <w:tag w:val="Sidebar"/>
                            <w:id w:val="-320740155"/>
                            <w:lock w:val="sdtContentLocked"/>
                            <w:placeholder>
                              <w:docPart w:val="441A1D880B904917BE33B568B1A8E1D5"/>
                            </w:placeholder>
                          </w:sdtPr>
                          <w:sdtEndPr/>
                          <w:sdtContent>
                            <w:p w14:paraId="52BBC260" w14:textId="77777777" w:rsidR="00761174" w:rsidRDefault="00761174" w:rsidP="007127EE">
                              <w:pPr>
                                <w:pStyle w:val="SJSUSidebarHeading"/>
                              </w:pPr>
                              <w:r w:rsidRPr="00810290">
                                <w:t xml:space="preserve"> </w:t>
                              </w:r>
                            </w:p>
                            <w:p w14:paraId="081CCEFF" w14:textId="77777777" w:rsidR="00761174" w:rsidRPr="00810290" w:rsidRDefault="00077DDB" w:rsidP="009E2BC9">
                              <w:pPr>
                                <w:pStyle w:val="SJSUSidebarText"/>
                              </w:pPr>
                            </w:p>
                          </w:sdtContent>
                        </w:sdt>
                        <w:p w14:paraId="543DB240" w14:textId="77777777" w:rsidR="00761174" w:rsidRDefault="00761174" w:rsidP="008205E9">
                          <w:pPr>
                            <w:pStyle w:val="SJSUSidebar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33FE4" id="_x0000_s1029" type="#_x0000_t202" style="position:absolute;margin-left:-108pt;margin-top:-3.6pt;width:100.8pt;height:586.8pt;z-index:25168588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" stroked="f">
              <v:textbox>
                <w:txbxContent>
                  <w:sdt>
                    <w:sdtPr>
                      <w:alias w:val="Sidebar"/>
                      <w:tag w:val="Sidebar"/>
                      <w:id w:val="-320740155"/>
                      <w:lock w:val="sdtContentLocked"/>
                      <w:placeholder>
                        <w:docPart w:val="441A1D880B904917BE33B568B1A8E1D5"/>
                      </w:placeholder>
                    </w:sdtPr>
                    <w:sdtEndPr/>
                    <w:sdtContent>
                      <w:p w14:paraId="52BBC260" w14:textId="77777777" w:rsidR="00761174" w:rsidRDefault="00761174" w:rsidP="007127EE">
                        <w:pPr>
                          <w:pStyle w:val="SJSUSidebarHeading"/>
                        </w:pPr>
                        <w:r w:rsidRPr="00810290">
                          <w:t xml:space="preserve"> </w:t>
                        </w:r>
                      </w:p>
                      <w:p w14:paraId="081CCEFF" w14:textId="77777777" w:rsidR="00761174" w:rsidRPr="00810290" w:rsidRDefault="00077DDB" w:rsidP="009E2BC9">
                        <w:pPr>
                          <w:pStyle w:val="SJSUSidebarText"/>
                        </w:pPr>
                      </w:p>
                    </w:sdtContent>
                  </w:sdt>
                  <w:p w14:paraId="543DB240" w14:textId="77777777" w:rsidR="00761174" w:rsidRDefault="00761174" w:rsidP="008205E9">
                    <w:pPr>
                      <w:pStyle w:val="SJSUSidebarText"/>
                    </w:pPr>
                  </w:p>
                </w:txbxContent>
              </v:textbox>
              <w10:wrap type="square" anchorx="margin" anchory="margin"/>
            </v:shape>
          </w:pict>
        </mc:Fallback>
      </mc:AlternateContent>
    </w:r>
    <w:r>
      <w:rPr>
        <w:noProof/>
      </w:rPr>
      <w:drawing>
        <wp:anchor distT="0" distB="0" distL="114300" distR="114300" simplePos="0" relativeHeight="251689984" behindDoc="0" locked="0" layoutInCell="1" allowOverlap="1" wp14:anchorId="642D8727" wp14:editId="41A6DA01">
          <wp:simplePos x="0" y="0"/>
          <wp:positionH relativeFrom="margin">
            <wp:posOffset>-1371600</wp:posOffset>
          </wp:positionH>
          <wp:positionV relativeFrom="page">
            <wp:posOffset>612775</wp:posOffset>
          </wp:positionV>
          <wp:extent cx="2368296" cy="448056"/>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68296" cy="4480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3906355A" wp14:editId="3E398122">
              <wp:simplePos x="0" y="0"/>
              <wp:positionH relativeFrom="page">
                <wp:posOffset>6107033</wp:posOffset>
              </wp:positionH>
              <wp:positionV relativeFrom="page">
                <wp:posOffset>641321</wp:posOffset>
              </wp:positionV>
              <wp:extent cx="0" cy="326390"/>
              <wp:effectExtent l="0" t="0" r="19050" b="35560"/>
              <wp:wrapSquare wrapText="bothSides"/>
              <wp:docPr id="18" name="Straight Connector 18"/>
              <wp:cNvGraphicFramePr/>
              <a:graphic xmlns:a="http://schemas.openxmlformats.org/drawingml/2006/main">
                <a:graphicData uri="http://schemas.microsoft.com/office/word/2010/wordprocessingShape">
                  <wps:wsp>
                    <wps:cNvCnPr/>
                    <wps:spPr>
                      <a:xfrm>
                        <a:off x="0" y="0"/>
                        <a:ext cx="0" cy="326390"/>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6766E"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80.85pt,50.5pt" to="480.85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" strokecolor="#bca63e" strokeweight=".25pt">
              <v:stroke joinstyle="miter"/>
              <w10:wrap type="square"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3F1BBB1C" wp14:editId="25E5FF22">
              <wp:simplePos x="0" y="0"/>
              <wp:positionH relativeFrom="page">
                <wp:posOffset>4729227</wp:posOffset>
              </wp:positionH>
              <wp:positionV relativeFrom="page">
                <wp:posOffset>641320</wp:posOffset>
              </wp:positionV>
              <wp:extent cx="0" cy="326867"/>
              <wp:effectExtent l="0" t="0" r="19050" b="35560"/>
              <wp:wrapSquare wrapText="bothSides"/>
              <wp:docPr id="4" name="Straight Connector 4"/>
              <wp:cNvGraphicFramePr/>
              <a:graphic xmlns:a="http://schemas.openxmlformats.org/drawingml/2006/main">
                <a:graphicData uri="http://schemas.microsoft.com/office/word/2010/wordprocessingShape">
                  <wps:wsp>
                    <wps:cNvCnPr/>
                    <wps:spPr>
                      <a:xfrm>
                        <a:off x="0" y="0"/>
                        <a:ext cx="0" cy="326867"/>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C2437" id="Straight Connector 4"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72.4pt,50.5pt" to="372.4pt,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" strokecolor="#bca63e" strokeweight=".25pt">
              <v:stroke joinstyle="miter"/>
              <w10:wrap type="square"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03798CA7" wp14:editId="69159937">
              <wp:simplePos x="0" y="0"/>
              <wp:positionH relativeFrom="page">
                <wp:posOffset>3347283</wp:posOffset>
              </wp:positionH>
              <wp:positionV relativeFrom="page">
                <wp:posOffset>641321</wp:posOffset>
              </wp:positionV>
              <wp:extent cx="0" cy="318135"/>
              <wp:effectExtent l="0" t="0" r="19050" b="24765"/>
              <wp:wrapSquare wrapText="bothSides"/>
              <wp:docPr id="15" name="Straight Connector 15"/>
              <wp:cNvGraphicFramePr/>
              <a:graphic xmlns:a="http://schemas.openxmlformats.org/drawingml/2006/main">
                <a:graphicData uri="http://schemas.microsoft.com/office/word/2010/wordprocessingShape">
                  <wps:wsp>
                    <wps:cNvCnPr/>
                    <wps:spPr>
                      <a:xfrm>
                        <a:off x="0" y="0"/>
                        <a:ext cx="0" cy="318135"/>
                      </a:xfrm>
                      <a:prstGeom prst="line">
                        <a:avLst/>
                      </a:prstGeom>
                      <a:ln w="3175">
                        <a:solidFill>
                          <a:srgbClr val="BCA63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5B885F" id="Straight Connector 15"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63.55pt,50.5pt" to="263.5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" strokecolor="#bca63e" strokeweight=".25pt">
              <v:stroke joinstyle="miter"/>
              <w10:wrap type="square" anchorx="page" anchory="page"/>
            </v:line>
          </w:pict>
        </mc:Fallback>
      </mc:AlternateContent>
    </w:r>
    <w:sdt>
      <w:sdtPr>
        <w:alias w:val="Bar4"/>
        <w:tag w:val="Bar4"/>
        <w:id w:val="270142183"/>
        <w:showingPlcHdr/>
        <w:picture/>
      </w:sdtPr>
      <w:sdtEndPr/>
      <w:sdtContent/>
    </w:sdt>
    <w:sdt>
      <w:sdtPr>
        <w:alias w:val="SJSUMark"/>
        <w:tag w:val="SJSUMark"/>
        <w:id w:val="1307668072"/>
        <w:showingPlcHdr/>
        <w:picture/>
      </w:sdtPr>
      <w:sdtEndPr/>
      <w:sdtContent/>
    </w:sdt>
    <w:sdt>
      <w:sdtPr>
        <w:alias w:val="Bar1"/>
        <w:tag w:val="Bar1"/>
        <w:id w:val="1656023937"/>
        <w:showingPlcHdr/>
        <w:picture/>
      </w:sdtPr>
      <w:sdtEndPr/>
      <w:sdtContent/>
    </w:sdt>
    <w:sdt>
      <w:sdtPr>
        <w:alias w:val="Bar2"/>
        <w:tag w:val="Bar2"/>
        <w:id w:val="1248005365"/>
        <w:showingPlcHdr/>
        <w:picture/>
      </w:sdtPr>
      <w:sdtEndPr/>
      <w:sdtContent/>
    </w:sdt>
    <w:sdt>
      <w:sdtPr>
        <w:alias w:val="Bar3"/>
        <w:tag w:val="Bar3"/>
        <w:id w:val="190274887"/>
        <w:showingPlcHdr/>
        <w:picture/>
      </w:sdtPr>
      <w:sdtEndPr/>
      <w:sdtContent/>
    </w:sdt>
    <w:sdt>
      <w:sdtPr>
        <w:id w:val="906799967"/>
        <w:placeholder>
          <w:docPart w:val="441A1D880B904917BE33B568B1A8E1D5"/>
        </w:placeholder>
        <w:showingPlcHdr/>
      </w:sdtPr>
      <w:sdtEndPr/>
      <w:sdtContent/>
    </w:sdt>
  </w:p>
  <w:p w14:paraId="674B92DF" w14:textId="77777777" w:rsidR="00761174" w:rsidRDefault="007611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WwMDA2sDQ0MDA3MjBU0lEKTi0uzszPAykwrAUAHRHiCywAAAA="/>
  </w:docVars>
  <w:rsids>
    <w:rsidRoot w:val="007C6BAD"/>
    <w:rsid w:val="00020571"/>
    <w:rsid w:val="00042647"/>
    <w:rsid w:val="000525A8"/>
    <w:rsid w:val="000536CF"/>
    <w:rsid w:val="0006263C"/>
    <w:rsid w:val="00064D8F"/>
    <w:rsid w:val="00064E2F"/>
    <w:rsid w:val="00065920"/>
    <w:rsid w:val="000761AB"/>
    <w:rsid w:val="00077DDB"/>
    <w:rsid w:val="0008439B"/>
    <w:rsid w:val="00093673"/>
    <w:rsid w:val="000946D3"/>
    <w:rsid w:val="000A4D8F"/>
    <w:rsid w:val="000C3134"/>
    <w:rsid w:val="000D181B"/>
    <w:rsid w:val="000F5557"/>
    <w:rsid w:val="00116C00"/>
    <w:rsid w:val="00122AFA"/>
    <w:rsid w:val="00125962"/>
    <w:rsid w:val="001267FB"/>
    <w:rsid w:val="001435C9"/>
    <w:rsid w:val="00154EF9"/>
    <w:rsid w:val="00167C57"/>
    <w:rsid w:val="001A3F1E"/>
    <w:rsid w:val="001C03F2"/>
    <w:rsid w:val="001C3734"/>
    <w:rsid w:val="001D240B"/>
    <w:rsid w:val="001F46C2"/>
    <w:rsid w:val="00231748"/>
    <w:rsid w:val="00256D5C"/>
    <w:rsid w:val="00262A7F"/>
    <w:rsid w:val="00264BA4"/>
    <w:rsid w:val="00276D94"/>
    <w:rsid w:val="00291705"/>
    <w:rsid w:val="002C6C2B"/>
    <w:rsid w:val="002F0829"/>
    <w:rsid w:val="002F4EAD"/>
    <w:rsid w:val="003060F6"/>
    <w:rsid w:val="00312320"/>
    <w:rsid w:val="0032174D"/>
    <w:rsid w:val="00385D9A"/>
    <w:rsid w:val="003B5E56"/>
    <w:rsid w:val="003D14D0"/>
    <w:rsid w:val="003D1C14"/>
    <w:rsid w:val="003F666D"/>
    <w:rsid w:val="00420E47"/>
    <w:rsid w:val="004250F6"/>
    <w:rsid w:val="00432579"/>
    <w:rsid w:val="00433815"/>
    <w:rsid w:val="004428C2"/>
    <w:rsid w:val="004748E1"/>
    <w:rsid w:val="00491CFD"/>
    <w:rsid w:val="00491E27"/>
    <w:rsid w:val="00494D21"/>
    <w:rsid w:val="004A7849"/>
    <w:rsid w:val="004D0304"/>
    <w:rsid w:val="004D13C3"/>
    <w:rsid w:val="004E415E"/>
    <w:rsid w:val="004F63EA"/>
    <w:rsid w:val="00506168"/>
    <w:rsid w:val="005223D4"/>
    <w:rsid w:val="005336B8"/>
    <w:rsid w:val="00534C03"/>
    <w:rsid w:val="00541F0B"/>
    <w:rsid w:val="00545C59"/>
    <w:rsid w:val="00546E8A"/>
    <w:rsid w:val="005509CE"/>
    <w:rsid w:val="00556B43"/>
    <w:rsid w:val="005648E7"/>
    <w:rsid w:val="00566DB9"/>
    <w:rsid w:val="0057111D"/>
    <w:rsid w:val="00575A26"/>
    <w:rsid w:val="0059275A"/>
    <w:rsid w:val="005C2E6F"/>
    <w:rsid w:val="005E1DF0"/>
    <w:rsid w:val="00606D65"/>
    <w:rsid w:val="006157B5"/>
    <w:rsid w:val="00634DE1"/>
    <w:rsid w:val="00641D64"/>
    <w:rsid w:val="006529EA"/>
    <w:rsid w:val="0065432C"/>
    <w:rsid w:val="00665003"/>
    <w:rsid w:val="006938F0"/>
    <w:rsid w:val="006A5161"/>
    <w:rsid w:val="006C57E5"/>
    <w:rsid w:val="006D4EBE"/>
    <w:rsid w:val="006F3FC5"/>
    <w:rsid w:val="006F5EEA"/>
    <w:rsid w:val="00702C24"/>
    <w:rsid w:val="00706649"/>
    <w:rsid w:val="007127A5"/>
    <w:rsid w:val="007127EE"/>
    <w:rsid w:val="0072704E"/>
    <w:rsid w:val="00730284"/>
    <w:rsid w:val="00732926"/>
    <w:rsid w:val="007541E7"/>
    <w:rsid w:val="00756099"/>
    <w:rsid w:val="00761174"/>
    <w:rsid w:val="00765BA6"/>
    <w:rsid w:val="007829A2"/>
    <w:rsid w:val="007829E6"/>
    <w:rsid w:val="0078327E"/>
    <w:rsid w:val="00794BA4"/>
    <w:rsid w:val="007A177F"/>
    <w:rsid w:val="007C1128"/>
    <w:rsid w:val="007C6BAD"/>
    <w:rsid w:val="007D5761"/>
    <w:rsid w:val="007E43E0"/>
    <w:rsid w:val="007E5B3E"/>
    <w:rsid w:val="007F7205"/>
    <w:rsid w:val="007F7ACD"/>
    <w:rsid w:val="00810290"/>
    <w:rsid w:val="008205E9"/>
    <w:rsid w:val="0083044D"/>
    <w:rsid w:val="00833B8F"/>
    <w:rsid w:val="00833C06"/>
    <w:rsid w:val="0083449C"/>
    <w:rsid w:val="008623D4"/>
    <w:rsid w:val="00862B58"/>
    <w:rsid w:val="00872FF2"/>
    <w:rsid w:val="008B5994"/>
    <w:rsid w:val="008C2177"/>
    <w:rsid w:val="008C6C67"/>
    <w:rsid w:val="008E0C27"/>
    <w:rsid w:val="008E20DF"/>
    <w:rsid w:val="008E3A0B"/>
    <w:rsid w:val="00901415"/>
    <w:rsid w:val="009121F9"/>
    <w:rsid w:val="0091237B"/>
    <w:rsid w:val="00913753"/>
    <w:rsid w:val="00913CA0"/>
    <w:rsid w:val="009317EA"/>
    <w:rsid w:val="00935D93"/>
    <w:rsid w:val="009425F7"/>
    <w:rsid w:val="00993013"/>
    <w:rsid w:val="009A1A3C"/>
    <w:rsid w:val="009A75D5"/>
    <w:rsid w:val="009B12E7"/>
    <w:rsid w:val="009D007B"/>
    <w:rsid w:val="009D570C"/>
    <w:rsid w:val="009E2398"/>
    <w:rsid w:val="009E2BC9"/>
    <w:rsid w:val="009E2DE3"/>
    <w:rsid w:val="009E52F7"/>
    <w:rsid w:val="009F3EBC"/>
    <w:rsid w:val="00A00932"/>
    <w:rsid w:val="00A06B8A"/>
    <w:rsid w:val="00A07D0B"/>
    <w:rsid w:val="00A2697B"/>
    <w:rsid w:val="00A275E9"/>
    <w:rsid w:val="00A327F4"/>
    <w:rsid w:val="00A33D21"/>
    <w:rsid w:val="00A37197"/>
    <w:rsid w:val="00A40B5C"/>
    <w:rsid w:val="00A5592A"/>
    <w:rsid w:val="00A55FA8"/>
    <w:rsid w:val="00A6761D"/>
    <w:rsid w:val="00A76721"/>
    <w:rsid w:val="00A9132E"/>
    <w:rsid w:val="00AA3D10"/>
    <w:rsid w:val="00AA7059"/>
    <w:rsid w:val="00AC0448"/>
    <w:rsid w:val="00AD7A7D"/>
    <w:rsid w:val="00AD7C0C"/>
    <w:rsid w:val="00B06437"/>
    <w:rsid w:val="00B067FE"/>
    <w:rsid w:val="00B2008F"/>
    <w:rsid w:val="00B34CF2"/>
    <w:rsid w:val="00B411B8"/>
    <w:rsid w:val="00B43F54"/>
    <w:rsid w:val="00B47FDE"/>
    <w:rsid w:val="00B7373F"/>
    <w:rsid w:val="00B757DD"/>
    <w:rsid w:val="00B851C2"/>
    <w:rsid w:val="00B86A07"/>
    <w:rsid w:val="00BC32DF"/>
    <w:rsid w:val="00BC3CF7"/>
    <w:rsid w:val="00BE0F66"/>
    <w:rsid w:val="00BE3889"/>
    <w:rsid w:val="00BF132A"/>
    <w:rsid w:val="00C151E6"/>
    <w:rsid w:val="00C40BEF"/>
    <w:rsid w:val="00C515C3"/>
    <w:rsid w:val="00C51F75"/>
    <w:rsid w:val="00C75EA2"/>
    <w:rsid w:val="00C82BC4"/>
    <w:rsid w:val="00C838D4"/>
    <w:rsid w:val="00C83E76"/>
    <w:rsid w:val="00C845F9"/>
    <w:rsid w:val="00CD7802"/>
    <w:rsid w:val="00CE51E2"/>
    <w:rsid w:val="00CF4A96"/>
    <w:rsid w:val="00D210EA"/>
    <w:rsid w:val="00D27843"/>
    <w:rsid w:val="00D36284"/>
    <w:rsid w:val="00D373A8"/>
    <w:rsid w:val="00D600B6"/>
    <w:rsid w:val="00D610AD"/>
    <w:rsid w:val="00D61751"/>
    <w:rsid w:val="00D701EE"/>
    <w:rsid w:val="00D7128D"/>
    <w:rsid w:val="00D75D5F"/>
    <w:rsid w:val="00DB035D"/>
    <w:rsid w:val="00DC31A1"/>
    <w:rsid w:val="00DE58CC"/>
    <w:rsid w:val="00E07141"/>
    <w:rsid w:val="00E14424"/>
    <w:rsid w:val="00E273E9"/>
    <w:rsid w:val="00E53C72"/>
    <w:rsid w:val="00E5538A"/>
    <w:rsid w:val="00E77909"/>
    <w:rsid w:val="00E81D53"/>
    <w:rsid w:val="00E83389"/>
    <w:rsid w:val="00EA4298"/>
    <w:rsid w:val="00EB11A9"/>
    <w:rsid w:val="00ED53F9"/>
    <w:rsid w:val="00EF18D2"/>
    <w:rsid w:val="00EF1C01"/>
    <w:rsid w:val="00F23CEA"/>
    <w:rsid w:val="00F354C2"/>
    <w:rsid w:val="00F46728"/>
    <w:rsid w:val="00F478AC"/>
    <w:rsid w:val="00F64371"/>
    <w:rsid w:val="00F71B5D"/>
    <w:rsid w:val="00F71DA0"/>
    <w:rsid w:val="00F72B78"/>
    <w:rsid w:val="00F830A7"/>
    <w:rsid w:val="00F97984"/>
    <w:rsid w:val="00FA778F"/>
    <w:rsid w:val="00FF0BD0"/>
    <w:rsid w:val="00FF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47E82"/>
  <w15:chartTrackingRefBased/>
  <w15:docId w15:val="{B232B6EC-232F-47D5-86AA-30B03CEB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205"/>
    <w:pPr>
      <w:tabs>
        <w:tab w:val="left" w:pos="288"/>
      </w:tabs>
      <w:spacing w:after="220" w:line="240" w:lineRule="auto"/>
    </w:pPr>
    <w:rPr>
      <w:rFonts w:ascii="SJSU Spartan ExtraLight" w:hAnsi="SJSU Spartan ExtraLight"/>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FA"/>
    <w:pPr>
      <w:tabs>
        <w:tab w:val="center" w:pos="4680"/>
        <w:tab w:val="right" w:pos="9360"/>
      </w:tabs>
      <w:spacing w:after="0"/>
    </w:pPr>
  </w:style>
  <w:style w:type="character" w:customStyle="1" w:styleId="HeaderChar">
    <w:name w:val="Header Char"/>
    <w:basedOn w:val="DefaultParagraphFont"/>
    <w:link w:val="Header"/>
    <w:uiPriority w:val="99"/>
    <w:rsid w:val="00122AFA"/>
  </w:style>
  <w:style w:type="paragraph" w:styleId="Footer">
    <w:name w:val="footer"/>
    <w:basedOn w:val="Normal"/>
    <w:link w:val="FooterChar"/>
    <w:uiPriority w:val="99"/>
    <w:unhideWhenUsed/>
    <w:rsid w:val="00122AFA"/>
    <w:pPr>
      <w:tabs>
        <w:tab w:val="center" w:pos="4680"/>
        <w:tab w:val="right" w:pos="9360"/>
      </w:tabs>
      <w:spacing w:after="0"/>
    </w:pPr>
  </w:style>
  <w:style w:type="character" w:customStyle="1" w:styleId="FooterChar">
    <w:name w:val="Footer Char"/>
    <w:basedOn w:val="DefaultParagraphFont"/>
    <w:link w:val="Footer"/>
    <w:uiPriority w:val="99"/>
    <w:rsid w:val="00122AFA"/>
  </w:style>
  <w:style w:type="character" w:styleId="PlaceholderText">
    <w:name w:val="Placeholder Text"/>
    <w:basedOn w:val="DefaultParagraphFont"/>
    <w:uiPriority w:val="99"/>
    <w:semiHidden/>
    <w:rsid w:val="00A6761D"/>
    <w:rPr>
      <w:color w:val="808080"/>
    </w:rPr>
  </w:style>
  <w:style w:type="paragraph" w:customStyle="1" w:styleId="SJSUBoldHeading">
    <w:name w:val="SJSUBoldHeading"/>
    <w:basedOn w:val="Normal"/>
    <w:qFormat/>
    <w:rsid w:val="00E77909"/>
    <w:pPr>
      <w:spacing w:after="200"/>
      <w:contextualSpacing/>
    </w:pPr>
    <w:rPr>
      <w:rFonts w:ascii="Helvetica" w:hAnsi="Helvetica"/>
      <w:b/>
      <w:color w:val="777772"/>
      <w:sz w:val="14"/>
    </w:rPr>
  </w:style>
  <w:style w:type="paragraph" w:customStyle="1" w:styleId="SJSULightHeading">
    <w:name w:val="SJSULightHeading"/>
    <w:basedOn w:val="Normal"/>
    <w:qFormat/>
    <w:rsid w:val="001267FB"/>
    <w:pPr>
      <w:spacing w:after="200"/>
      <w:contextualSpacing/>
    </w:pPr>
    <w:rPr>
      <w:rFonts w:ascii="Helvetica" w:hAnsi="Helvetica"/>
      <w:color w:val="777772"/>
      <w:sz w:val="15"/>
    </w:rPr>
  </w:style>
  <w:style w:type="paragraph" w:styleId="NoSpacing">
    <w:name w:val="No Spacing"/>
    <w:uiPriority w:val="1"/>
    <w:qFormat/>
    <w:rsid w:val="00E14424"/>
    <w:pPr>
      <w:tabs>
        <w:tab w:val="left" w:pos="288"/>
      </w:tabs>
      <w:spacing w:after="0" w:line="240" w:lineRule="auto"/>
    </w:pPr>
    <w:rPr>
      <w:rFonts w:ascii="SJSU Spartan ExtraLight" w:hAnsi="SJSU Spartan ExtraLight"/>
      <w:sz w:val="18"/>
    </w:rPr>
  </w:style>
  <w:style w:type="paragraph" w:customStyle="1" w:styleId="SJSUFooter">
    <w:name w:val="SJSUFooter"/>
    <w:basedOn w:val="Normal"/>
    <w:qFormat/>
    <w:rsid w:val="008C6C67"/>
    <w:rPr>
      <w:rFonts w:ascii="Helvetica" w:hAnsi="Helvetica"/>
      <w:color w:val="777772"/>
      <w:sz w:val="14"/>
    </w:rPr>
  </w:style>
  <w:style w:type="paragraph" w:styleId="BalloonText">
    <w:name w:val="Balloon Text"/>
    <w:basedOn w:val="Normal"/>
    <w:link w:val="BalloonTextChar"/>
    <w:uiPriority w:val="99"/>
    <w:semiHidden/>
    <w:unhideWhenUsed/>
    <w:rsid w:val="00B47FDE"/>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B47FDE"/>
    <w:rPr>
      <w:rFonts w:ascii="Segoe UI" w:hAnsi="Segoe UI" w:cs="Segoe UI"/>
      <w:sz w:val="18"/>
      <w:szCs w:val="18"/>
    </w:rPr>
  </w:style>
  <w:style w:type="paragraph" w:customStyle="1" w:styleId="SJSUSidebarHeading">
    <w:name w:val="SJSUSidebarHeading"/>
    <w:basedOn w:val="Normal"/>
    <w:qFormat/>
    <w:rsid w:val="00D701EE"/>
    <w:pPr>
      <w:spacing w:after="0"/>
      <w:ind w:left="-86"/>
      <w:contextualSpacing/>
    </w:pPr>
    <w:rPr>
      <w:rFonts w:ascii="Helvetica" w:hAnsi="Helvetica"/>
      <w:color w:val="777772"/>
      <w:sz w:val="13"/>
    </w:rPr>
  </w:style>
  <w:style w:type="paragraph" w:customStyle="1" w:styleId="SJSUSidebarText">
    <w:name w:val="SJSUSidebarText"/>
    <w:basedOn w:val="Normal"/>
    <w:qFormat/>
    <w:rsid w:val="0083449C"/>
    <w:pPr>
      <w:spacing w:after="0"/>
      <w:ind w:left="-86"/>
    </w:pPr>
    <w:rPr>
      <w:rFonts w:ascii="Helvetica" w:hAnsi="Helvetica"/>
      <w:color w:val="777772"/>
      <w:sz w:val="13"/>
    </w:rPr>
  </w:style>
  <w:style w:type="character" w:styleId="Hyperlink">
    <w:name w:val="Hyperlink"/>
    <w:basedOn w:val="DefaultParagraphFont"/>
    <w:uiPriority w:val="99"/>
    <w:unhideWhenUsed/>
    <w:rsid w:val="00491E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54575\AppData\Local\Temp\Temp1_2020_Letterhead_Standard.dotm.zip\2020_Letterhead_Standar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1A1D880B904917BE33B568B1A8E1D5"/>
        <w:category>
          <w:name w:val="General"/>
          <w:gallery w:val="placeholder"/>
        </w:category>
        <w:types>
          <w:type w:val="bbPlcHdr"/>
        </w:types>
        <w:behaviors>
          <w:behavior w:val="content"/>
        </w:behaviors>
        <w:guid w:val="{5377285A-0B3C-48B0-943B-58C7302A36B3}"/>
      </w:docPartPr>
      <w:docPartBody>
        <w:p w:rsidR="00813DB7" w:rsidRDefault="006B0F7B">
          <w:pPr>
            <w:pStyle w:val="441A1D880B904917BE33B568B1A8E1D5"/>
          </w:pPr>
          <w:r w:rsidRPr="006A2DD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JSU Spartan ExtraLight">
    <w:altName w:val="Times New Roman"/>
    <w:panose1 w:val="00000000000000000000"/>
    <w:charset w:val="00"/>
    <w:family w:val="moder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F7B"/>
    <w:rsid w:val="001E6BB4"/>
    <w:rsid w:val="006157B5"/>
    <w:rsid w:val="006B0F7B"/>
    <w:rsid w:val="00813DB7"/>
    <w:rsid w:val="008C2177"/>
    <w:rsid w:val="00AD62AE"/>
    <w:rsid w:val="00B12CA9"/>
    <w:rsid w:val="00C62354"/>
    <w:rsid w:val="00E9208D"/>
    <w:rsid w:val="00EF18D2"/>
    <w:rsid w:val="00F9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41A1D880B904917BE33B568B1A8E1D5">
    <w:name w:val="441A1D880B904917BE33B568B1A8E1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2020_Letterhead_Standard</Template>
  <TotalTime>8</TotalTime>
  <Pages>2</Pages>
  <Words>284</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"000054575"</dc:creator>
  <cp:keywords/>
  <dc:description/>
  <cp:lastModifiedBy>John Christopher Hardin</cp:lastModifiedBy>
  <cp:revision>4</cp:revision>
  <cp:lastPrinted>2022-06-02T22:28:00Z</cp:lastPrinted>
  <dcterms:created xsi:type="dcterms:W3CDTF">2025-05-02T20:08:00Z</dcterms:created>
  <dcterms:modified xsi:type="dcterms:W3CDTF">2025-05-02T20:18:00Z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338609e58e474ab505a39d216843b32fb9d133197c793608f95a464bcedaad1d</vt:lpwstr>
  </property>
</Properties>
</file>